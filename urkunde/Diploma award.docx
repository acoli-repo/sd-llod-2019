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2A1" w:rsidRPr="00413E83" w:rsidRDefault="00DB08B8">
      <w:pPr>
        <w:pStyle w:val="Puesto"/>
      </w:pPr>
      <w:r w:rsidRPr="00F41A60"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673A1" wp14:editId="30EEE7C4">
                <wp:simplePos x="0" y="0"/>
                <wp:positionH relativeFrom="page">
                  <wp:posOffset>473578</wp:posOffset>
                </wp:positionH>
                <wp:positionV relativeFrom="page">
                  <wp:posOffset>429904</wp:posOffset>
                </wp:positionV>
                <wp:extent cx="9198864" cy="6867144"/>
                <wp:effectExtent l="0" t="0" r="2540" b="0"/>
                <wp:wrapNone/>
                <wp:docPr id="4" name="Fondo" descr="Immagine di sfon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o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orde negr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Borde rectangula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6E72" w:rsidRDefault="009A6E72" w:rsidP="00DB08B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E673A1" id="Fondo" o:spid="_x0000_s1026" alt="Immagine di sfondo" style="position:absolute;left:0;text-align:left;margin-left:37.3pt;margin-top:33.85pt;width:724.3pt;height:540.7pt;z-index:-251657216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ayos" o:spid="_x0000_s1027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  <v:imagedata r:id="rId11" o:title=""/>
                  <v:path arrowok="t"/>
                </v:shape>
                <v:shape id="Borde negro" o:spid="_x0000_s1028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  <v:imagedata r:id="rId12" o:title=""/>
                  <v:path arrowok="t"/>
                </v:shape>
                <v:rect id="Borde rectangular" o:spid="_x0000_s1029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hmNMIA&#10;AADaAAAADwAAAGRycy9kb3ducmV2LnhtbESPzWrDMBCE74W+g9hAb42cQENxI4eSUkh6Cfkh58Xa&#10;SMbWyrUUR337qFDocZiZb5jlKrlOjDSExrOC2bQAQVx73bBRcDp+Pr+CCBFZY+eZFPxQgFX1+LDE&#10;Uvsb72k8RCMyhEOJCmyMfSllqC05DFPfE2fv4geHMcvBSD3gLcNdJ+dFsZAOG84LFntaW6rbw9Up&#10;2M32o+0/vsPX1iSZzm1x2ZmTUk+T9P4GIlKK/+G/9kYreIHfK/kGy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KGY0wgAAANoAAAAPAAAAAAAAAAAAAAAAAJgCAABkcnMvZG93&#10;bnJldi54bWxQSwUGAAAAAAQABAD1AAAAhwMAAAAA&#10;" filled="f" strokecolor="#006ab2 [3206]" strokeweight="6.5pt">
                  <v:textbox>
                    <w:txbxContent>
                      <w:p w:rsidR="009A6E72" w:rsidRDefault="009A6E72" w:rsidP="00DB08B8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413E83" w:rsidRPr="00413E83">
        <w:rPr>
          <w:rFonts w:ascii="Century Gothic" w:hAnsi="Century Gothic"/>
          <w:color w:val="006AB2"/>
        </w:rPr>
        <w:t>2nd Summer Datathon on linguistic linked open data</w:t>
      </w:r>
    </w:p>
    <w:p w:rsidR="000562A1" w:rsidRPr="00413E83" w:rsidRDefault="00BF292A">
      <w:pPr>
        <w:pStyle w:val="Nombre"/>
      </w:pPr>
      <w:r>
        <w:t>Sabine Tittel</w:t>
      </w:r>
      <w:r w:rsidR="00413E83" w:rsidRPr="00413E83">
        <w:t xml:space="preserve"> </w:t>
      </w:r>
    </w:p>
    <w:p w:rsidR="000562A1" w:rsidRPr="00413E83" w:rsidRDefault="007D40D0">
      <w:r w:rsidRPr="007D40D0">
        <w:rPr>
          <w:sz w:val="32"/>
        </w:rPr>
        <w:t>winning team</w:t>
      </w:r>
      <w:r>
        <w:rPr>
          <w:sz w:val="32"/>
        </w:rPr>
        <w:t xml:space="preserve"> of the </w:t>
      </w:r>
    </w:p>
    <w:p w:rsidR="000562A1" w:rsidRPr="007D40D0" w:rsidRDefault="00BF292A">
      <w:pPr>
        <w:pStyle w:val="Organizacin"/>
        <w:spacing w:after="0"/>
      </w:pPr>
      <w:r w:rsidRPr="007D40D0">
        <w:t>Best datathon result AWARD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ello y firma del diploma"/>
      </w:tblPr>
      <w:tblGrid>
        <w:gridCol w:w="3123"/>
        <w:gridCol w:w="138"/>
        <w:gridCol w:w="9411"/>
      </w:tblGrid>
      <w:tr w:rsidR="000562A1" w:rsidRPr="00BF292A" w:rsidTr="00BF292A">
        <w:trPr>
          <w:trHeight w:val="3024"/>
        </w:trPr>
        <w:sdt>
          <w:sdtPr>
            <w:rPr>
              <w:lang w:val="es-ES"/>
            </w:rPr>
            <w:alias w:val="Haga clic en la flecha de la derecha para seleccionar un icono"/>
            <w:tag w:val="Haga clic en la flecha de la derecha para seleccionar un icono"/>
            <w:id w:val="-1667470174"/>
            <w:placeholder>
              <w:docPart w:val="5103BAC3201F4E02ADC9EEF1C283986C"/>
            </w:placeholder>
            <w:showingPlcHdr/>
            <w:docPartList>
              <w:docPartGallery w:val="Quick Parts"/>
            </w:docPartList>
          </w:sdtPr>
          <w:sdtContent>
            <w:tc>
              <w:tcPr>
                <w:tcW w:w="3123" w:type="dxa"/>
                <w:vAlign w:val="center"/>
              </w:tcPr>
              <w:p w:rsidR="000562A1" w:rsidRPr="00F41A60" w:rsidRDefault="009A6E72" w:rsidP="009A6E72">
                <w:pPr>
                  <w:spacing w:after="0" w:line="240" w:lineRule="auto"/>
                  <w:rPr>
                    <w:lang w:val="es-ES"/>
                  </w:rPr>
                </w:pPr>
                <w:r>
                  <w:rPr>
                    <w:rStyle w:val="Textodelmarcadordeposicin"/>
                  </w:rPr>
                  <w:t>Choose a building block.</w:t>
                </w:r>
              </w:p>
            </w:tc>
          </w:sdtContent>
        </w:sdt>
        <w:tc>
          <w:tcPr>
            <w:tcW w:w="138" w:type="dxa"/>
          </w:tcPr>
          <w:p w:rsidR="000562A1" w:rsidRPr="00F41A60" w:rsidRDefault="000562A1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9411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046"/>
              <w:gridCol w:w="6558"/>
            </w:tblGrid>
            <w:tr w:rsidR="000562A1" w:rsidRPr="00F41A60" w:rsidTr="00BF292A">
              <w:trPr>
                <w:trHeight w:val="1377"/>
                <w:jc w:val="right"/>
              </w:trPr>
              <w:tc>
                <w:tcPr>
                  <w:tcW w:w="2046" w:type="dxa"/>
                  <w:vAlign w:val="bottom"/>
                </w:tcPr>
                <w:p w:rsidR="000562A1" w:rsidRPr="00F41A60" w:rsidRDefault="00BF292A">
                  <w:pPr>
                    <w:pStyle w:val="Encabezadosig"/>
                    <w:spacing w:line="240" w:lineRule="auto"/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DATE</w:t>
                  </w:r>
                </w:p>
              </w:tc>
              <w:tc>
                <w:tcPr>
                  <w:tcW w:w="6558" w:type="dxa"/>
                  <w:vAlign w:val="bottom"/>
                </w:tcPr>
                <w:p w:rsidR="000562A1" w:rsidRPr="00BF292A" w:rsidRDefault="00BF292A" w:rsidP="00F92392">
                  <w:pPr>
                    <w:pStyle w:val="Firma"/>
                    <w:jc w:val="center"/>
                  </w:pPr>
                  <w:r w:rsidRPr="00BF292A">
                    <w:rPr>
                      <w:color w:val="auto"/>
                      <w:lang w:val="es-ES"/>
                    </w:rPr>
                    <w:t xml:space="preserve">30 </w:t>
                  </w:r>
                  <w:r w:rsidR="00F92392">
                    <w:rPr>
                      <w:color w:val="auto"/>
                      <w:lang w:val="es-ES"/>
                    </w:rPr>
                    <w:t>June</w:t>
                  </w:r>
                  <w:r w:rsidRPr="00BF292A">
                    <w:rPr>
                      <w:color w:val="auto"/>
                      <w:lang w:val="es-ES"/>
                    </w:rPr>
                    <w:t xml:space="preserve"> 2017</w:t>
                  </w:r>
                </w:p>
              </w:tc>
            </w:tr>
            <w:tr w:rsidR="000562A1" w:rsidRPr="00BF292A" w:rsidTr="00BF292A">
              <w:trPr>
                <w:trHeight w:val="1150"/>
                <w:jc w:val="right"/>
              </w:trPr>
              <w:tc>
                <w:tcPr>
                  <w:tcW w:w="2046" w:type="dxa"/>
                  <w:vAlign w:val="bottom"/>
                </w:tcPr>
                <w:p w:rsidR="000562A1" w:rsidRPr="00F41A60" w:rsidRDefault="00BF292A">
                  <w:pPr>
                    <w:pStyle w:val="Encabezadosig"/>
                    <w:spacing w:line="240" w:lineRule="auto"/>
                    <w:jc w:val="center"/>
                    <w:rPr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Plantagenet Cherokee" w:hAnsi="Plantagenet Cherokee"/>
                      <w:color w:val="262626"/>
                      <w:sz w:val="24"/>
                      <w:szCs w:val="24"/>
                      <w:lang w:val="es-ES"/>
                    </w:rPr>
                    <w:t>DATATHON DIRECTORS</w:t>
                  </w:r>
                </w:p>
              </w:tc>
              <w:sdt>
                <w:sdtPr>
                  <w:rPr>
                    <w:color w:val="auto"/>
                    <w:sz w:val="24"/>
                  </w:rPr>
                  <w:id w:val="-115761903"/>
                  <w:placeholder>
                    <w:docPart w:val="BB424D44432940A2A2FCD24FFEE47D8A"/>
                  </w:placeholder>
                  <w:date>
                    <w:dateFormat w:val="dd' de 'MMMM' de 'yyyy"/>
                    <w:lid w:val="es-ES"/>
                    <w:storeMappedDataAs w:val="dateTime"/>
                    <w:calendar w:val="gregorian"/>
                  </w:date>
                </w:sdtPr>
                <w:sdtContent>
                  <w:tc>
                    <w:tcPr>
                      <w:tcW w:w="6558" w:type="dxa"/>
                      <w:vAlign w:val="bottom"/>
                    </w:tcPr>
                    <w:p w:rsidR="000562A1" w:rsidRPr="00BF292A" w:rsidRDefault="00BF292A" w:rsidP="00BF292A">
                      <w:pPr>
                        <w:pStyle w:val="Firma"/>
                        <w:jc w:val="center"/>
                      </w:pPr>
                      <w:r w:rsidRPr="00BF292A">
                        <w:rPr>
                          <w:color w:val="auto"/>
                          <w:sz w:val="24"/>
                        </w:rPr>
                        <w:t xml:space="preserve">Jorge Gracia     John McCrae   Christian Chiarcos </w:t>
                      </w:r>
                    </w:p>
                  </w:tc>
                </w:sdtContent>
              </w:sdt>
            </w:tr>
          </w:tbl>
          <w:p w:rsidR="000562A1" w:rsidRPr="00BF292A" w:rsidRDefault="000562A1">
            <w:pPr>
              <w:spacing w:after="0" w:line="240" w:lineRule="auto"/>
            </w:pPr>
          </w:p>
        </w:tc>
      </w:tr>
    </w:tbl>
    <w:p w:rsidR="007D40D0" w:rsidRPr="00413E83" w:rsidRDefault="007D40D0" w:rsidP="007D40D0">
      <w:pPr>
        <w:pStyle w:val="Puesto"/>
      </w:pPr>
      <w:r w:rsidRPr="00F41A60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545CD1D" wp14:editId="61DA8349">
                <wp:simplePos x="0" y="0"/>
                <wp:positionH relativeFrom="page">
                  <wp:posOffset>473578</wp:posOffset>
                </wp:positionH>
                <wp:positionV relativeFrom="page">
                  <wp:posOffset>429904</wp:posOffset>
                </wp:positionV>
                <wp:extent cx="9198864" cy="6867144"/>
                <wp:effectExtent l="0" t="0" r="2540" b="0"/>
                <wp:wrapNone/>
                <wp:docPr id="16" name="Fondo" descr="Immagine di sfon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17" name="Rayo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Borde negr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Borde rectangula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6E72" w:rsidRDefault="009A6E72" w:rsidP="007D40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5CD1D" id="_x0000_s1030" alt="Immagine di sfondo" style="position:absolute;left:0;text-align:left;margin-left:37.3pt;margin-top:33.85pt;width:724.3pt;height:540.7pt;z-index:-251655168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">
                <v:shape id="Rayos" o:spid="_x0000_s1031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fS07AAAAA2wAAAA8AAABkcnMvZG93bnJldi54bWxET82KwjAQvi/4DmEEL4umetCla5QqKOJB&#10;0PUBZpvZtmszKUm09e2NIHibj+935svO1OJGzleWFYxHCQji3OqKCwXnn83wC4QPyBpry6TgTh6W&#10;i97HHFNtWz7S7RQKEUPYp6igDKFJpfR5SQb9yDbEkfuzzmCI0BVSO2xjuKnlJEmm0mDFsaHEhtYl&#10;5ZfT1Shw7X7Lh1+dNfdxVf9/bls6rDKlBv0u+wYRqAtv8cu903H+DJ6/x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Z9LTsAAAADbAAAADwAAAAAAAAAAAAAAAACfAgAA&#10;ZHJzL2Rvd25yZXYueG1sUEsFBgAAAAAEAAQA9wAAAIwDAAAAAA==&#10;">
                  <v:imagedata r:id="rId11" o:title=""/>
                  <v:path arrowok="t"/>
                </v:shape>
                <v:shape id="Borde negro" o:spid="_x0000_s1032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Z4/rDAAAA2wAAAA8AAABkcnMvZG93bnJldi54bWxEj0FrwkAQhe8F/8MygpeiGz1oia4ShUIv&#10;VZr6A4bsmA1mZ0N21fjvnUOhtxnem/e+2ewG36o79bEJbGA+y0ARV8E2XBs4/35OP0DFhGyxDUwG&#10;nhRhtx29bTC34cE/dC9TrSSEY44GXEpdrnWsHHmMs9ARi3YJvccka19r2+NDwn2rF1m21B4blgaH&#10;HR0cVdfy5g0cV3X3vjqVh+9qaN18fyIqipsxk/FQrEElGtK/+e/6ywq+wMovMoDe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Nnj+sMAAADbAAAADwAAAAAAAAAAAAAAAACf&#10;AgAAZHJzL2Rvd25yZXYueG1sUEsFBgAAAAAEAAQA9wAAAI8DAAAAAA==&#10;">
                  <v:imagedata r:id="rId12" o:title=""/>
                  <v:path arrowok="t"/>
                </v:shape>
                <v:rect id="Borde rectangular" o:spid="_x0000_s1033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0u8AA&#10;AADbAAAADwAAAGRycy9kb3ducmV2LnhtbERPTWsCMRC9F/wPYYTealYPpa5GEUtBexGt9DxsxmRx&#10;M1k3cU3/fSMI3ubxPme+TK4RPXWh9qxgPCpAEFde12wUHH++3j5AhIissfFMCv4owHIxeJljqf2N&#10;99QfohE5hEOJCmyMbSllqCw5DCPfEmfu5DuHMcPOSN3hLYe7Rk6K4l06rDk3WGxpbak6H65OwW68&#10;7237eQnfW5Nk+j0Xp505KvU6TKsZiEgpPsUP90bn+VO4/5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Z0u8AAAADbAAAADwAAAAAAAAAAAAAAAACYAgAAZHJzL2Rvd25y&#10;ZXYueG1sUEsFBgAAAAAEAAQA9QAAAIUDAAAAAA==&#10;" filled="f" strokecolor="#006ab2 [3206]" strokeweight="6.5pt">
                  <v:textbox>
                    <w:txbxContent>
                      <w:p w:rsidR="009A6E72" w:rsidRDefault="009A6E72" w:rsidP="007D40D0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13E83">
        <w:rPr>
          <w:rFonts w:ascii="Century Gothic" w:hAnsi="Century Gothic"/>
          <w:color w:val="006AB2"/>
        </w:rPr>
        <w:t>2nd Summer Datathon on linguistic linked open data</w:t>
      </w:r>
    </w:p>
    <w:p w:rsidR="007D40D0" w:rsidRPr="00413E83" w:rsidRDefault="007D40D0" w:rsidP="007D40D0">
      <w:pPr>
        <w:pStyle w:val="Nombre"/>
      </w:pPr>
      <w:r w:rsidRPr="007D40D0">
        <w:t>Helena Bermúdez-Sabel</w:t>
      </w:r>
      <w:r w:rsidRPr="00413E83">
        <w:t xml:space="preserve"> </w:t>
      </w:r>
    </w:p>
    <w:p w:rsidR="007D40D0" w:rsidRPr="00413E83" w:rsidRDefault="007D40D0" w:rsidP="007D40D0">
      <w:r w:rsidRPr="007D40D0">
        <w:rPr>
          <w:sz w:val="32"/>
        </w:rPr>
        <w:t>winning team</w:t>
      </w:r>
      <w:r>
        <w:rPr>
          <w:sz w:val="32"/>
        </w:rPr>
        <w:t xml:space="preserve"> of the </w:t>
      </w:r>
    </w:p>
    <w:p w:rsidR="007D40D0" w:rsidRPr="007D40D0" w:rsidRDefault="007D40D0" w:rsidP="007D40D0">
      <w:pPr>
        <w:pStyle w:val="Organizacin"/>
        <w:spacing w:after="0"/>
      </w:pPr>
      <w:r w:rsidRPr="007D40D0">
        <w:t>Best datathon result AWARD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ello y firma del diploma"/>
      </w:tblPr>
      <w:tblGrid>
        <w:gridCol w:w="3123"/>
        <w:gridCol w:w="138"/>
        <w:gridCol w:w="9411"/>
      </w:tblGrid>
      <w:tr w:rsidR="007D40D0" w:rsidRPr="00BF292A" w:rsidTr="009A6E72">
        <w:trPr>
          <w:trHeight w:val="3024"/>
        </w:trPr>
        <w:tc>
          <w:tcPr>
            <w:tcW w:w="3123" w:type="dxa"/>
            <w:vAlign w:val="center"/>
          </w:tcPr>
          <w:p w:rsidR="007D40D0" w:rsidRPr="00F41A60" w:rsidRDefault="007D40D0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138" w:type="dxa"/>
          </w:tcPr>
          <w:p w:rsidR="007D40D0" w:rsidRPr="00F41A60" w:rsidRDefault="007D40D0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9411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046"/>
              <w:gridCol w:w="6558"/>
            </w:tblGrid>
            <w:tr w:rsidR="00F92392" w:rsidRPr="00F41A60" w:rsidTr="009A6E72">
              <w:trPr>
                <w:trHeight w:val="1377"/>
                <w:jc w:val="right"/>
              </w:trPr>
              <w:tc>
                <w:tcPr>
                  <w:tcW w:w="2046" w:type="dxa"/>
                  <w:vAlign w:val="bottom"/>
                </w:tcPr>
                <w:p w:rsidR="00F92392" w:rsidRPr="00F41A60" w:rsidRDefault="00F92392" w:rsidP="00F92392">
                  <w:pPr>
                    <w:pStyle w:val="Encabezadosig"/>
                    <w:spacing w:line="240" w:lineRule="auto"/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DATE</w:t>
                  </w:r>
                </w:p>
              </w:tc>
              <w:tc>
                <w:tcPr>
                  <w:tcW w:w="6558" w:type="dxa"/>
                  <w:vAlign w:val="bottom"/>
                </w:tcPr>
                <w:p w:rsidR="00F92392" w:rsidRPr="00BF292A" w:rsidRDefault="00F92392" w:rsidP="00F92392">
                  <w:pPr>
                    <w:pStyle w:val="Firma"/>
                    <w:jc w:val="center"/>
                  </w:pPr>
                  <w:r w:rsidRPr="00BF292A">
                    <w:rPr>
                      <w:color w:val="auto"/>
                      <w:lang w:val="es-ES"/>
                    </w:rPr>
                    <w:t xml:space="preserve">30 </w:t>
                  </w:r>
                  <w:r>
                    <w:rPr>
                      <w:color w:val="auto"/>
                      <w:lang w:val="es-ES"/>
                    </w:rPr>
                    <w:t>June</w:t>
                  </w:r>
                  <w:r w:rsidRPr="00BF292A">
                    <w:rPr>
                      <w:color w:val="auto"/>
                      <w:lang w:val="es-ES"/>
                    </w:rPr>
                    <w:t xml:space="preserve"> 2017</w:t>
                  </w:r>
                </w:p>
              </w:tc>
            </w:tr>
            <w:tr w:rsidR="007D40D0" w:rsidRPr="00BF292A" w:rsidTr="009A6E72">
              <w:trPr>
                <w:trHeight w:val="1150"/>
                <w:jc w:val="right"/>
              </w:trPr>
              <w:tc>
                <w:tcPr>
                  <w:tcW w:w="2046" w:type="dxa"/>
                  <w:vAlign w:val="bottom"/>
                </w:tcPr>
                <w:p w:rsidR="007D40D0" w:rsidRPr="00F41A60" w:rsidRDefault="007D40D0" w:rsidP="009A6E72">
                  <w:pPr>
                    <w:pStyle w:val="Encabezadosig"/>
                    <w:spacing w:line="240" w:lineRule="auto"/>
                    <w:jc w:val="center"/>
                    <w:rPr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Plantagenet Cherokee" w:hAnsi="Plantagenet Cherokee"/>
                      <w:color w:val="262626"/>
                      <w:sz w:val="24"/>
                      <w:szCs w:val="24"/>
                      <w:lang w:val="es-ES"/>
                    </w:rPr>
                    <w:t>DATATHON DIRECTORS</w:t>
                  </w:r>
                </w:p>
              </w:tc>
              <w:sdt>
                <w:sdtPr>
                  <w:rPr>
                    <w:color w:val="auto"/>
                    <w:sz w:val="24"/>
                  </w:rPr>
                  <w:id w:val="-634726193"/>
                  <w:placeholder>
                    <w:docPart w:val="7FCA11F78CAD47FFBD106BC59F34BD7F"/>
                  </w:placeholder>
                  <w:date>
                    <w:dateFormat w:val="dd' de 'MMMM' de 'yyyy"/>
                    <w:lid w:val="es-ES"/>
                    <w:storeMappedDataAs w:val="dateTime"/>
                    <w:calendar w:val="gregorian"/>
                  </w:date>
                </w:sdtPr>
                <w:sdtContent>
                  <w:tc>
                    <w:tcPr>
                      <w:tcW w:w="6558" w:type="dxa"/>
                      <w:vAlign w:val="bottom"/>
                    </w:tcPr>
                    <w:p w:rsidR="007D40D0" w:rsidRPr="00BF292A" w:rsidRDefault="007D40D0" w:rsidP="009A6E72">
                      <w:pPr>
                        <w:pStyle w:val="Firma"/>
                        <w:jc w:val="center"/>
                      </w:pPr>
                      <w:r w:rsidRPr="00BF292A">
                        <w:rPr>
                          <w:color w:val="auto"/>
                          <w:sz w:val="24"/>
                        </w:rPr>
                        <w:t xml:space="preserve">Jorge Gracia     John McCrae   Christian Chiarcos </w:t>
                      </w:r>
                    </w:p>
                  </w:tc>
                </w:sdtContent>
              </w:sdt>
            </w:tr>
          </w:tbl>
          <w:p w:rsidR="007D40D0" w:rsidRPr="00BF292A" w:rsidRDefault="007D40D0" w:rsidP="009A6E72">
            <w:pPr>
              <w:spacing w:after="0" w:line="240" w:lineRule="auto"/>
            </w:pPr>
          </w:p>
        </w:tc>
      </w:tr>
    </w:tbl>
    <w:p w:rsidR="007D40D0" w:rsidRPr="00413E83" w:rsidRDefault="007D40D0" w:rsidP="007D40D0">
      <w:pPr>
        <w:pStyle w:val="Puesto"/>
      </w:pPr>
      <w:r w:rsidRPr="00F41A60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0545CD1D" wp14:editId="61DA8349">
                <wp:simplePos x="0" y="0"/>
                <wp:positionH relativeFrom="page">
                  <wp:posOffset>473578</wp:posOffset>
                </wp:positionH>
                <wp:positionV relativeFrom="page">
                  <wp:posOffset>429904</wp:posOffset>
                </wp:positionV>
                <wp:extent cx="9198864" cy="6867144"/>
                <wp:effectExtent l="0" t="0" r="2540" b="0"/>
                <wp:wrapNone/>
                <wp:docPr id="24" name="Fondo" descr="Immagine di sfon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25" name="Rayo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Borde negr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Borde rectangula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6E72" w:rsidRDefault="009A6E72" w:rsidP="007D40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5CD1D" id="_x0000_s1034" alt="Immagine di sfondo" style="position:absolute;left:0;text-align:left;margin-left:37.3pt;margin-top:33.85pt;width:724.3pt;height:540.7pt;z-index:-251653120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">
                <v:shape id="Rayos" o:spid="_x0000_s1035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tuh/EAAAA2wAAAA8AAABkcnMvZG93bnJldi54bWxEj8FqwzAQRO+F/IPYQC6llmNoCU6U4BYS&#10;Qg+BOvmArbWx3VorIymx/fdVodDjMDNvmM1uNJ24k/OtZQXLJAVBXFndcq3gct4/rUD4gKyxs0wK&#10;JvKw284eNphrO/AH3ctQiwhhn6OCJoQ+l9JXDRn0ie2Jo3e1zmCI0tVSOxwi3HQyS9MXabDluNBg&#10;T28NVd/lzShww/uBT5+66Kdl2309HgY6vRZKLeZjsQYRaAz/4b/2USvInuH3S/wBc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Btuh/EAAAA2wAAAA8AAAAAAAAAAAAAAAAA&#10;nwIAAGRycy9kb3ducmV2LnhtbFBLBQYAAAAABAAEAPcAAACQAwAAAAA=&#10;">
                  <v:imagedata r:id="rId11" o:title=""/>
                  <v:path arrowok="t"/>
                </v:shape>
                <v:shape id="Borde negro" o:spid="_x0000_s1036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mGK7CAAAA2wAAAA8AAABkcnMvZG93bnJldi54bWxEj0GLwjAUhO/C/ofwFryITfWgSzWVrrDg&#10;RcW6P+DRPJti81KaqN1/vxEEj8PMfMOsN4NtxZ163zhWMEtSEMSV0w3XCn7PP9MvED4ga2wdk4I/&#10;8rDJP0ZrzLR78InuZahFhLDPUIEJocuk9JUhiz5xHXH0Lq63GKLsa6l7fES4beU8TRfSYsNxwWBH&#10;W0PVtbxZBYdl3U2Wx3K7r4bWzL6PREVxU2r8ORQrEIGG8A6/2jutYL6A55f4A2T+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ZhiuwgAAANsAAAAPAAAAAAAAAAAAAAAAAJ8C&#10;AABkcnMvZG93bnJldi54bWxQSwUGAAAAAAQABAD3AAAAjgMAAAAA&#10;">
                  <v:imagedata r:id="rId12" o:title=""/>
                  <v:path arrowok="t"/>
                </v:shape>
                <v:rect id="Borde rectangular" o:spid="_x0000_s1037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mP78MA&#10;AADbAAAADwAAAGRycy9kb3ducmV2LnhtbESPzWrDMBCE74G8g9hAb4mcHJriRg6lodD2EvJDz4u1&#10;kYytlWOpjvr2UaHQ4zAz3zCbbXKdGGkIjWcFy0UBgrj2umGj4Hx6mz+BCBFZY+eZFPxQgG01nWyw&#10;1P7GBxqP0YgM4VCiAhtjX0oZaksOw8L3xNm7+MFhzHIwUg94y3DXyVVRPEqHDecFiz29Wqrb47dT&#10;sF8eRtvvruHzwySZvtrisjdnpR5m6eUZRKQU/8N/7XetYLWG3y/5B8j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mP78MAAADbAAAADwAAAAAAAAAAAAAAAACYAgAAZHJzL2Rv&#10;d25yZXYueG1sUEsFBgAAAAAEAAQA9QAAAIgDAAAAAA==&#10;" filled="f" strokecolor="#006ab2 [3206]" strokeweight="6.5pt">
                  <v:textbox>
                    <w:txbxContent>
                      <w:p w:rsidR="009A6E72" w:rsidRDefault="009A6E72" w:rsidP="007D40D0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13E83">
        <w:rPr>
          <w:rFonts w:ascii="Century Gothic" w:hAnsi="Century Gothic"/>
          <w:color w:val="006AB2"/>
        </w:rPr>
        <w:t>2nd Summer Datathon on linguistic linked open data</w:t>
      </w:r>
    </w:p>
    <w:p w:rsidR="007D40D0" w:rsidRPr="00413E83" w:rsidRDefault="007D40D0" w:rsidP="007D40D0">
      <w:pPr>
        <w:pStyle w:val="Nombre"/>
      </w:pPr>
      <w:r w:rsidRPr="007D40D0">
        <w:t>Yifat Ben-Moshe</w:t>
      </w:r>
      <w:r w:rsidRPr="00413E83">
        <w:t xml:space="preserve"> </w:t>
      </w:r>
    </w:p>
    <w:p w:rsidR="007D40D0" w:rsidRPr="00413E83" w:rsidRDefault="007D40D0" w:rsidP="007D40D0">
      <w:r w:rsidRPr="007D40D0">
        <w:rPr>
          <w:sz w:val="32"/>
        </w:rPr>
        <w:t>winning team</w:t>
      </w:r>
      <w:r>
        <w:rPr>
          <w:sz w:val="32"/>
        </w:rPr>
        <w:t xml:space="preserve"> of the </w:t>
      </w:r>
    </w:p>
    <w:p w:rsidR="007D40D0" w:rsidRPr="007D40D0" w:rsidRDefault="007D40D0" w:rsidP="007D40D0">
      <w:pPr>
        <w:pStyle w:val="Organizacin"/>
        <w:spacing w:after="0"/>
      </w:pPr>
      <w:r w:rsidRPr="007D40D0">
        <w:t>Best datathon result AWARD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ello y firma del diploma"/>
      </w:tblPr>
      <w:tblGrid>
        <w:gridCol w:w="3123"/>
        <w:gridCol w:w="138"/>
        <w:gridCol w:w="9411"/>
      </w:tblGrid>
      <w:tr w:rsidR="007D40D0" w:rsidRPr="00BF292A" w:rsidTr="009A6E72">
        <w:trPr>
          <w:trHeight w:val="3024"/>
        </w:trPr>
        <w:sdt>
          <w:sdtPr>
            <w:rPr>
              <w:lang w:val="es-ES"/>
            </w:rPr>
            <w:alias w:val="Haga clic en la flecha de la derecha para seleccionar un icono"/>
            <w:tag w:val="Haga clic en la flecha de la derecha para seleccionar un icono"/>
            <w:id w:val="-982461747"/>
            <w:placeholder>
              <w:docPart w:val="E122E0F301AC486E92A6AFB7390058F3"/>
            </w:placeholder>
            <w:showingPlcHdr/>
            <w:docPartList>
              <w:docPartGallery w:val="Quick Parts"/>
            </w:docPartList>
          </w:sdtPr>
          <w:sdtContent>
            <w:tc>
              <w:tcPr>
                <w:tcW w:w="3123" w:type="dxa"/>
                <w:vAlign w:val="center"/>
              </w:tcPr>
              <w:p w:rsidR="007D40D0" w:rsidRPr="00F41A60" w:rsidRDefault="009A6E72" w:rsidP="009A6E72">
                <w:pPr>
                  <w:spacing w:after="0" w:line="240" w:lineRule="auto"/>
                  <w:rPr>
                    <w:lang w:val="es-ES"/>
                  </w:rPr>
                </w:pPr>
                <w:r>
                  <w:rPr>
                    <w:rStyle w:val="Textodelmarcadordeposicin"/>
                  </w:rPr>
                  <w:t>Choose a building block.</w:t>
                </w:r>
              </w:p>
            </w:tc>
          </w:sdtContent>
        </w:sdt>
        <w:tc>
          <w:tcPr>
            <w:tcW w:w="138" w:type="dxa"/>
          </w:tcPr>
          <w:p w:rsidR="007D40D0" w:rsidRPr="00F41A60" w:rsidRDefault="007D40D0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9411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046"/>
              <w:gridCol w:w="6558"/>
            </w:tblGrid>
            <w:tr w:rsidR="00F92392" w:rsidRPr="00F41A60" w:rsidTr="009A6E72">
              <w:trPr>
                <w:trHeight w:val="1377"/>
                <w:jc w:val="right"/>
              </w:trPr>
              <w:tc>
                <w:tcPr>
                  <w:tcW w:w="2046" w:type="dxa"/>
                  <w:vAlign w:val="bottom"/>
                </w:tcPr>
                <w:p w:rsidR="00F92392" w:rsidRPr="00F41A60" w:rsidRDefault="00F92392" w:rsidP="00F92392">
                  <w:pPr>
                    <w:pStyle w:val="Encabezadosig"/>
                    <w:spacing w:line="240" w:lineRule="auto"/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DATE</w:t>
                  </w:r>
                </w:p>
              </w:tc>
              <w:tc>
                <w:tcPr>
                  <w:tcW w:w="6558" w:type="dxa"/>
                  <w:vAlign w:val="bottom"/>
                </w:tcPr>
                <w:p w:rsidR="00F92392" w:rsidRPr="00BF292A" w:rsidRDefault="00F92392" w:rsidP="00F92392">
                  <w:pPr>
                    <w:pStyle w:val="Firma"/>
                    <w:jc w:val="center"/>
                  </w:pPr>
                  <w:r w:rsidRPr="00BF292A">
                    <w:rPr>
                      <w:color w:val="auto"/>
                      <w:lang w:val="es-ES"/>
                    </w:rPr>
                    <w:t xml:space="preserve">30 </w:t>
                  </w:r>
                  <w:r>
                    <w:rPr>
                      <w:color w:val="auto"/>
                      <w:lang w:val="es-ES"/>
                    </w:rPr>
                    <w:t>June</w:t>
                  </w:r>
                  <w:r w:rsidRPr="00BF292A">
                    <w:rPr>
                      <w:color w:val="auto"/>
                      <w:lang w:val="es-ES"/>
                    </w:rPr>
                    <w:t xml:space="preserve"> 2017</w:t>
                  </w:r>
                </w:p>
              </w:tc>
            </w:tr>
            <w:tr w:rsidR="007D40D0" w:rsidRPr="00BF292A" w:rsidTr="009A6E72">
              <w:trPr>
                <w:trHeight w:val="1150"/>
                <w:jc w:val="right"/>
              </w:trPr>
              <w:tc>
                <w:tcPr>
                  <w:tcW w:w="2046" w:type="dxa"/>
                  <w:vAlign w:val="bottom"/>
                </w:tcPr>
                <w:p w:rsidR="007D40D0" w:rsidRPr="00F41A60" w:rsidRDefault="007D40D0" w:rsidP="009A6E72">
                  <w:pPr>
                    <w:pStyle w:val="Encabezadosig"/>
                    <w:spacing w:line="240" w:lineRule="auto"/>
                    <w:jc w:val="center"/>
                    <w:rPr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Plantagenet Cherokee" w:hAnsi="Plantagenet Cherokee"/>
                      <w:color w:val="262626"/>
                      <w:sz w:val="24"/>
                      <w:szCs w:val="24"/>
                      <w:lang w:val="es-ES"/>
                    </w:rPr>
                    <w:t>DATATHON DIRECTORS</w:t>
                  </w:r>
                </w:p>
              </w:tc>
              <w:sdt>
                <w:sdtPr>
                  <w:rPr>
                    <w:color w:val="auto"/>
                    <w:sz w:val="24"/>
                  </w:rPr>
                  <w:id w:val="1654171164"/>
                  <w:placeholder>
                    <w:docPart w:val="69CB9C09AB2C40788C97221AF52300BB"/>
                  </w:placeholder>
                  <w:date>
                    <w:dateFormat w:val="dd' de 'MMMM' de 'yyyy"/>
                    <w:lid w:val="es-ES"/>
                    <w:storeMappedDataAs w:val="dateTime"/>
                    <w:calendar w:val="gregorian"/>
                  </w:date>
                </w:sdtPr>
                <w:sdtContent>
                  <w:tc>
                    <w:tcPr>
                      <w:tcW w:w="6558" w:type="dxa"/>
                      <w:vAlign w:val="bottom"/>
                    </w:tcPr>
                    <w:p w:rsidR="007D40D0" w:rsidRPr="00BF292A" w:rsidRDefault="007D40D0" w:rsidP="009A6E72">
                      <w:pPr>
                        <w:pStyle w:val="Firma"/>
                        <w:jc w:val="center"/>
                      </w:pPr>
                      <w:r w:rsidRPr="00BF292A">
                        <w:rPr>
                          <w:color w:val="auto"/>
                          <w:sz w:val="24"/>
                        </w:rPr>
                        <w:t xml:space="preserve">Jorge Gracia     John McCrae   Christian Chiarcos </w:t>
                      </w:r>
                    </w:p>
                  </w:tc>
                </w:sdtContent>
              </w:sdt>
            </w:tr>
          </w:tbl>
          <w:p w:rsidR="007D40D0" w:rsidRPr="00BF292A" w:rsidRDefault="007D40D0" w:rsidP="009A6E72">
            <w:pPr>
              <w:spacing w:after="0" w:line="240" w:lineRule="auto"/>
            </w:pPr>
          </w:p>
        </w:tc>
      </w:tr>
    </w:tbl>
    <w:p w:rsidR="007D40D0" w:rsidRPr="00413E83" w:rsidRDefault="007D40D0" w:rsidP="007D40D0">
      <w:pPr>
        <w:pStyle w:val="Puesto"/>
      </w:pPr>
      <w:r w:rsidRPr="00F41A60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545CD1D" wp14:editId="61DA8349">
                <wp:simplePos x="0" y="0"/>
                <wp:positionH relativeFrom="page">
                  <wp:posOffset>473578</wp:posOffset>
                </wp:positionH>
                <wp:positionV relativeFrom="page">
                  <wp:posOffset>429904</wp:posOffset>
                </wp:positionV>
                <wp:extent cx="9198864" cy="6867144"/>
                <wp:effectExtent l="0" t="0" r="2540" b="0"/>
                <wp:wrapNone/>
                <wp:docPr id="28" name="Fondo" descr="Immagine di sfon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29" name="Rayo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Borde negr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Borde rectangula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6E72" w:rsidRDefault="009A6E72" w:rsidP="007D40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5CD1D" id="_x0000_s1038" alt="Immagine di sfondo" style="position:absolute;left:0;text-align:left;margin-left:37.3pt;margin-top:33.85pt;width:724.3pt;height:540.7pt;z-index:-251651072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">
                <v:shape id="Rayos" o:spid="_x0000_s1039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gsBrEAAAA2wAAAA8AAABkcnMvZG93bnJldi54bWxEj8FqwzAQRO+F/IPYQC6lluNDaZwowS0k&#10;hB4CdfIBW2tju7VWRlJi+++rQqHHYWbeMJvdaDpxJ+dbywqWSQqCuLK65VrB5bx/egHhA7LGzjIp&#10;mMjDbjt72GCu7cAfdC9DLSKEfY4KmhD6XEpfNWTQJ7Ynjt7VOoMhSldL7XCIcNPJLE2fpcGW40KD&#10;Pb01VH2XN6PADe8HPn3qop+Wbff1eBjo9FootZiPxRpEoDH8h//aR60gW8Hvl/gD5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gsBrEAAAA2wAAAA8AAAAAAAAAAAAAAAAA&#10;nwIAAGRycy9kb3ducmV2LnhtbFBLBQYAAAAABAAEAPcAAACQAwAAAAA=&#10;">
                  <v:imagedata r:id="rId11" o:title=""/>
                  <v:path arrowok="t"/>
                </v:shape>
                <v:shape id="Borde negro" o:spid="_x0000_s1040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as5zAAAAA2wAAAA8AAABkcnMvZG93bnJldi54bWxET82KwjAQvgu+Q5gFL7KmKuhSjaUKwl5U&#10;rD7A0IxN2WZSmlTr228OC3v8+P632WAb8aTO144VzGcJCOLS6ZorBffb8fMLhA/IGhvHpOBNHrLd&#10;eLTFVLsXX+lZhErEEPYpKjAhtKmUvjRk0c9cSxy5h+sshgi7SuoOXzHcNnKRJCtpsebYYLClg6Hy&#10;p+itgvO6aqfrS3E4lUNj5vsLUZ73Sk0+hnwDItAQ/sV/7m+tYBnXxy/xB8jd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RqznMAAAADbAAAADwAAAAAAAAAAAAAAAACfAgAA&#10;ZHJzL2Rvd25yZXYueG1sUEsFBgAAAAAEAAQA9wAAAIwDAAAAAA==&#10;">
                  <v:imagedata r:id="rId12" o:title=""/>
                  <v:path arrowok="t"/>
                </v:shape>
                <v:rect id="Borde rectangular" o:spid="_x0000_s1041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Uk3cIA&#10;AADbAAAADwAAAGRycy9kb3ducmV2LnhtbESPQWsCMRSE7wX/Q3gFbzW7CqVsjVJaCupFtNLzY/NM&#10;Fjcv6yau8d83gtDjMDPfMPNlcq0YqA+NZwXlpABBXHvdsFFw+Pl+eQMRIrLG1jMpuFGA5WL0NMdK&#10;+yvvaNhHIzKEQ4UKbIxdJWWoLTkME98RZ+/oe4cxy95I3eM1w10rp0XxKh02nBcsdvRpqT7tL07B&#10;ttwNtvs6h83aJJl+T8Vxaw5KjZ/TxzuISCn+hx/tlVYwK+H+Jf8A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STdwgAAANsAAAAPAAAAAAAAAAAAAAAAAJgCAABkcnMvZG93&#10;bnJldi54bWxQSwUGAAAAAAQABAD1AAAAhwMAAAAA&#10;" filled="f" strokecolor="#006ab2 [3206]" strokeweight="6.5pt">
                  <v:textbox>
                    <w:txbxContent>
                      <w:p w:rsidR="009A6E72" w:rsidRDefault="009A6E72" w:rsidP="007D40D0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13E83">
        <w:rPr>
          <w:rFonts w:ascii="Century Gothic" w:hAnsi="Century Gothic"/>
          <w:color w:val="006AB2"/>
        </w:rPr>
        <w:t>2nd Summer Datathon on linguistic linked open data</w:t>
      </w:r>
    </w:p>
    <w:p w:rsidR="007D40D0" w:rsidRPr="00413E83" w:rsidRDefault="007D40D0" w:rsidP="007D40D0">
      <w:pPr>
        <w:pStyle w:val="Nombre"/>
      </w:pPr>
      <w:r w:rsidRPr="007D40D0">
        <w:t>Mariana Curado Malta</w:t>
      </w:r>
      <w:r w:rsidRPr="00413E83">
        <w:t xml:space="preserve"> </w:t>
      </w:r>
      <w:bookmarkStart w:id="0" w:name="_GoBack"/>
      <w:bookmarkEnd w:id="0"/>
    </w:p>
    <w:p w:rsidR="007D40D0" w:rsidRPr="00413E83" w:rsidRDefault="007D40D0" w:rsidP="007D40D0">
      <w:r w:rsidRPr="007D40D0">
        <w:rPr>
          <w:sz w:val="32"/>
        </w:rPr>
        <w:t>winning team</w:t>
      </w:r>
      <w:r>
        <w:rPr>
          <w:sz w:val="32"/>
        </w:rPr>
        <w:t xml:space="preserve"> of the </w:t>
      </w:r>
    </w:p>
    <w:p w:rsidR="007D40D0" w:rsidRPr="007D40D0" w:rsidRDefault="007D40D0" w:rsidP="007D40D0">
      <w:pPr>
        <w:pStyle w:val="Organizacin"/>
        <w:spacing w:after="0"/>
      </w:pPr>
      <w:r w:rsidRPr="007D40D0">
        <w:t>Best datathon result AWARD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ello y firma del diploma"/>
      </w:tblPr>
      <w:tblGrid>
        <w:gridCol w:w="3090"/>
        <w:gridCol w:w="136"/>
        <w:gridCol w:w="136"/>
        <w:gridCol w:w="9310"/>
      </w:tblGrid>
      <w:tr w:rsidR="009A6E72" w:rsidRPr="00BF292A" w:rsidTr="009A6E72">
        <w:trPr>
          <w:trHeight w:val="3024"/>
        </w:trPr>
        <w:sdt>
          <w:sdtPr>
            <w:rPr>
              <w:lang w:val="es-ES"/>
            </w:rPr>
            <w:alias w:val="Haga clic en la flecha de la derecha para seleccionar un icono"/>
            <w:tag w:val="Haga clic en la flecha de la derecha para seleccionar un icono"/>
            <w:id w:val="-165640136"/>
            <w:placeholder>
              <w:docPart w:val="C0B795CE004640668A6BED7A6B2BC042"/>
            </w:placeholder>
            <w:showingPlcHdr/>
            <w:docPartList>
              <w:docPartGallery w:val="Quick Parts"/>
            </w:docPartList>
          </w:sdtPr>
          <w:sdtContent>
            <w:tc>
              <w:tcPr>
                <w:tcW w:w="3090" w:type="dxa"/>
                <w:vAlign w:val="center"/>
              </w:tcPr>
              <w:p w:rsidR="009A6E72" w:rsidRPr="00F41A60" w:rsidRDefault="009A6E72" w:rsidP="009A6E72">
                <w:pPr>
                  <w:spacing w:after="0" w:line="240" w:lineRule="auto"/>
                  <w:rPr>
                    <w:lang w:val="es-ES"/>
                  </w:rPr>
                </w:pPr>
                <w:r>
                  <w:rPr>
                    <w:rStyle w:val="Textodelmarcadordeposicin"/>
                  </w:rPr>
                  <w:t>Choose a building block.</w:t>
                </w:r>
              </w:p>
            </w:tc>
          </w:sdtContent>
        </w:sdt>
        <w:tc>
          <w:tcPr>
            <w:tcW w:w="136" w:type="dxa"/>
          </w:tcPr>
          <w:p w:rsidR="009A6E72" w:rsidRPr="00F41A60" w:rsidRDefault="009A6E72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136" w:type="dxa"/>
          </w:tcPr>
          <w:p w:rsidR="009A6E72" w:rsidRPr="00F41A60" w:rsidRDefault="009A6E72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9310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046"/>
              <w:gridCol w:w="6558"/>
            </w:tblGrid>
            <w:tr w:rsidR="009A6E72" w:rsidRPr="00F41A60" w:rsidTr="009A6E72">
              <w:trPr>
                <w:trHeight w:val="1377"/>
                <w:jc w:val="right"/>
              </w:trPr>
              <w:tc>
                <w:tcPr>
                  <w:tcW w:w="2046" w:type="dxa"/>
                  <w:vAlign w:val="bottom"/>
                </w:tcPr>
                <w:p w:rsidR="009A6E72" w:rsidRPr="00F41A60" w:rsidRDefault="009A6E72" w:rsidP="00F92392">
                  <w:pPr>
                    <w:pStyle w:val="Encabezadosig"/>
                    <w:spacing w:line="240" w:lineRule="auto"/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DATE</w:t>
                  </w:r>
                </w:p>
              </w:tc>
              <w:tc>
                <w:tcPr>
                  <w:tcW w:w="6558" w:type="dxa"/>
                  <w:vAlign w:val="bottom"/>
                </w:tcPr>
                <w:p w:rsidR="009A6E72" w:rsidRPr="00BF292A" w:rsidRDefault="009A6E72" w:rsidP="00F92392">
                  <w:pPr>
                    <w:pStyle w:val="Firma"/>
                    <w:jc w:val="center"/>
                  </w:pPr>
                  <w:r w:rsidRPr="00BF292A">
                    <w:rPr>
                      <w:color w:val="auto"/>
                      <w:lang w:val="es-ES"/>
                    </w:rPr>
                    <w:t xml:space="preserve">30 </w:t>
                  </w:r>
                  <w:r>
                    <w:rPr>
                      <w:color w:val="auto"/>
                      <w:lang w:val="es-ES"/>
                    </w:rPr>
                    <w:t>June</w:t>
                  </w:r>
                  <w:r w:rsidRPr="00BF292A">
                    <w:rPr>
                      <w:color w:val="auto"/>
                      <w:lang w:val="es-ES"/>
                    </w:rPr>
                    <w:t xml:space="preserve"> 2017</w:t>
                  </w:r>
                </w:p>
              </w:tc>
            </w:tr>
            <w:tr w:rsidR="009A6E72" w:rsidRPr="00BF292A" w:rsidTr="009A6E72">
              <w:trPr>
                <w:trHeight w:val="1150"/>
                <w:jc w:val="right"/>
              </w:trPr>
              <w:tc>
                <w:tcPr>
                  <w:tcW w:w="2046" w:type="dxa"/>
                  <w:vAlign w:val="bottom"/>
                </w:tcPr>
                <w:p w:rsidR="009A6E72" w:rsidRPr="00F41A60" w:rsidRDefault="009A6E72" w:rsidP="009A6E72">
                  <w:pPr>
                    <w:pStyle w:val="Encabezadosig"/>
                    <w:spacing w:line="240" w:lineRule="auto"/>
                    <w:jc w:val="center"/>
                    <w:rPr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Plantagenet Cherokee" w:hAnsi="Plantagenet Cherokee"/>
                      <w:color w:val="262626"/>
                      <w:sz w:val="24"/>
                      <w:szCs w:val="24"/>
                      <w:lang w:val="es-ES"/>
                    </w:rPr>
                    <w:t>DATATHON DIRECTORS</w:t>
                  </w:r>
                </w:p>
              </w:tc>
              <w:sdt>
                <w:sdtPr>
                  <w:rPr>
                    <w:color w:val="auto"/>
                    <w:sz w:val="24"/>
                  </w:rPr>
                  <w:id w:val="652497455"/>
                  <w:placeholder>
                    <w:docPart w:val="6590ABB1071B45B5A19F35A19D0F8629"/>
                  </w:placeholder>
                  <w:date>
                    <w:dateFormat w:val="dd' de 'MMMM' de 'yyyy"/>
                    <w:lid w:val="es-ES"/>
                    <w:storeMappedDataAs w:val="dateTime"/>
                    <w:calendar w:val="gregorian"/>
                  </w:date>
                </w:sdtPr>
                <w:sdtContent>
                  <w:tc>
                    <w:tcPr>
                      <w:tcW w:w="6558" w:type="dxa"/>
                      <w:vAlign w:val="bottom"/>
                    </w:tcPr>
                    <w:p w:rsidR="009A6E72" w:rsidRPr="00BF292A" w:rsidRDefault="009A6E72" w:rsidP="009A6E72">
                      <w:pPr>
                        <w:pStyle w:val="Firma"/>
                        <w:jc w:val="center"/>
                      </w:pPr>
                      <w:r w:rsidRPr="00BF292A">
                        <w:rPr>
                          <w:color w:val="auto"/>
                          <w:sz w:val="24"/>
                        </w:rPr>
                        <w:t xml:space="preserve">Jorge Gracia     John McCrae   Christian Chiarcos </w:t>
                      </w:r>
                    </w:p>
                  </w:tc>
                </w:sdtContent>
              </w:sdt>
            </w:tr>
          </w:tbl>
          <w:p w:rsidR="009A6E72" w:rsidRPr="00BF292A" w:rsidRDefault="009A6E72" w:rsidP="009A6E72">
            <w:pPr>
              <w:spacing w:after="0" w:line="240" w:lineRule="auto"/>
            </w:pPr>
          </w:p>
        </w:tc>
      </w:tr>
    </w:tbl>
    <w:p w:rsidR="007D40D0" w:rsidRPr="00413E83" w:rsidRDefault="007D40D0" w:rsidP="007D40D0">
      <w:pPr>
        <w:pStyle w:val="Puesto"/>
      </w:pPr>
      <w:r w:rsidRPr="00F41A60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545CD1D" wp14:editId="61DA8349">
                <wp:simplePos x="0" y="0"/>
                <wp:positionH relativeFrom="page">
                  <wp:posOffset>473578</wp:posOffset>
                </wp:positionH>
                <wp:positionV relativeFrom="page">
                  <wp:posOffset>429904</wp:posOffset>
                </wp:positionV>
                <wp:extent cx="9198864" cy="6867144"/>
                <wp:effectExtent l="0" t="0" r="2540" b="0"/>
                <wp:wrapNone/>
                <wp:docPr id="32" name="Fondo" descr="Immagine di sfon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3" name="Rayos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Borde negro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Borde rectangula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3"/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6E72" w:rsidRDefault="009A6E72" w:rsidP="007D40D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45CD1D" id="_x0000_s1042" alt="Immagine di sfondo" style="position:absolute;left:0;text-align:left;margin-left:37.3pt;margin-top:33.85pt;width:724.3pt;height:540.7pt;z-index:-251649024;mso-position-horizontal-relative:page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">
                <v:shape id="Rayos" o:spid="_x0000_s1043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RES3EAAAA2wAAAA8AAABkcnMvZG93bnJldi54bWxEj81qwzAQhO+FvIPYQC6lkRNDCU6U4ARq&#10;Sg+BJnmArbWx3VorI6n+efuqUOhxmJlvmN1hNK3oyfnGsoLVMgFBXFrdcKXgdn152oDwAVlja5kU&#10;TOThsJ897DDTduB36i+hEhHCPkMFdQhdJqUvazLol7Yjjt7dOoMhSldJ7XCIcNPKdZI8S4MNx4Ua&#10;OzrVVH5dvo0CN7wVfP7QeTetmvbzsRjofMyVWszHfAsi0Bj+w3/tV60gTeH3S/wBcv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RES3EAAAA2wAAAA8AAAAAAAAAAAAAAAAA&#10;nwIAAGRycy9kb3ducmV2LnhtbFBLBQYAAAAABAAEAPcAAACQAwAAAAA=&#10;">
                  <v:imagedata r:id="rId11" o:title=""/>
                  <v:path arrowok="t"/>
                </v:shape>
                <v:shape id="Borde negro" o:spid="_x0000_s1044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htZ/EAAAA2wAAAA8AAABkcnMvZG93bnJldi54bWxEj8FqwzAQRO+F/IPYQC+lkd2UJLhRgmso&#10;5NKGOP2AxdpYptbKWLLj/H1UKPQ4zMwbZrufbCtG6n3jWEG6SEAQV043XCv4Pn88b0D4gKyxdUwK&#10;buRhv5s9bDHT7sonGstQiwhhn6ECE0KXSekrQxb9wnXE0bu43mKIsq+l7vEa4baVL0mykhYbjgsG&#10;OyoMVT/lYBV8revuaX0si89qak36fiTK80Gpx/mUv4EINIX/8F/7oBUsX+H3S/wBcnc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htZ/EAAAA2wAAAA8AAAAAAAAAAAAAAAAA&#10;nwIAAGRycy9kb3ducmV2LnhtbFBLBQYAAAAABAAEAPcAAACQAwAAAAA=&#10;">
                  <v:imagedata r:id="rId12" o:title=""/>
                  <v:path arrowok="t"/>
                </v:shape>
                <v:rect id="Borde rectangular" o:spid="_x0000_s1045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4i3sMA&#10;AADbAAAADwAAAGRycy9kb3ducmV2LnhtbESPQWsCMRSE7wX/Q3hCbzVrS0VWo4il0PYiruL5sXkm&#10;i5uXdZOu6b9vCgWPw8x8wyzXybVioD40nhVMJwUI4trrho2C4+H9aQ4iRGSNrWdS8EMB1qvRwxJL&#10;7W+8p6GKRmQIhxIV2Bi7UspQW3IYJr4jzt7Z9w5jlr2RusdbhrtWPhfFTDpsOC9Y7Ghrqb5U307B&#10;brofbPd2DV+fJsl0uhTnnTkq9ThOmwWISCnew//tD63g5RX+vu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4i3sMAAADbAAAADwAAAAAAAAAAAAAAAACYAgAAZHJzL2Rv&#10;d25yZXYueG1sUEsFBgAAAAAEAAQA9QAAAIgDAAAAAA==&#10;" filled="f" strokecolor="#006ab2 [3206]" strokeweight="6.5pt">
                  <v:textbox>
                    <w:txbxContent>
                      <w:p w:rsidR="009A6E72" w:rsidRDefault="009A6E72" w:rsidP="007D40D0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413E83">
        <w:rPr>
          <w:rFonts w:ascii="Century Gothic" w:hAnsi="Century Gothic"/>
          <w:color w:val="006AB2"/>
        </w:rPr>
        <w:t>2nd Summer Datathon on linguistic linked open data</w:t>
      </w:r>
    </w:p>
    <w:p w:rsidR="007D40D0" w:rsidRPr="00413E83" w:rsidRDefault="007D40D0" w:rsidP="007D40D0">
      <w:pPr>
        <w:pStyle w:val="Nombre"/>
      </w:pPr>
      <w:r w:rsidRPr="007D40D0">
        <w:t>Frances Gillis-Webber</w:t>
      </w:r>
      <w:r w:rsidRPr="00413E83">
        <w:t xml:space="preserve"> </w:t>
      </w:r>
    </w:p>
    <w:p w:rsidR="007D40D0" w:rsidRPr="00413E83" w:rsidRDefault="007D40D0" w:rsidP="007D40D0">
      <w:r w:rsidRPr="007D40D0">
        <w:rPr>
          <w:sz w:val="32"/>
        </w:rPr>
        <w:t>winning team</w:t>
      </w:r>
      <w:r>
        <w:rPr>
          <w:sz w:val="32"/>
        </w:rPr>
        <w:t xml:space="preserve"> of the </w:t>
      </w:r>
    </w:p>
    <w:p w:rsidR="007D40D0" w:rsidRPr="007D40D0" w:rsidRDefault="007D40D0" w:rsidP="007D40D0">
      <w:pPr>
        <w:pStyle w:val="Organizacin"/>
        <w:spacing w:after="0"/>
      </w:pPr>
      <w:r w:rsidRPr="007D40D0">
        <w:t>Best datathon result AWARD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Sello y firma del diploma"/>
      </w:tblPr>
      <w:tblGrid>
        <w:gridCol w:w="3123"/>
        <w:gridCol w:w="138"/>
        <w:gridCol w:w="9411"/>
      </w:tblGrid>
      <w:tr w:rsidR="007D40D0" w:rsidRPr="00BF292A" w:rsidTr="009A6E72">
        <w:trPr>
          <w:trHeight w:val="3024"/>
        </w:trPr>
        <w:sdt>
          <w:sdtPr>
            <w:rPr>
              <w:lang w:val="es-ES"/>
            </w:rPr>
            <w:alias w:val="Haga clic en la flecha de la derecha para seleccionar un icono"/>
            <w:tag w:val="Haga clic en la flecha de la derecha para seleccionar un icono"/>
            <w:id w:val="230817081"/>
            <w:placeholder>
              <w:docPart w:val="3ED7B4B5F8034E84AA7A2A7BA1D32F51"/>
            </w:placeholder>
            <w:showingPlcHdr/>
            <w:docPartList>
              <w:docPartGallery w:val="Quick Parts"/>
            </w:docPartList>
          </w:sdtPr>
          <w:sdtContent>
            <w:tc>
              <w:tcPr>
                <w:tcW w:w="3123" w:type="dxa"/>
                <w:vAlign w:val="center"/>
              </w:tcPr>
              <w:p w:rsidR="007D40D0" w:rsidRPr="00F41A60" w:rsidRDefault="009A6E72" w:rsidP="009A6E72">
                <w:pPr>
                  <w:spacing w:after="0" w:line="240" w:lineRule="auto"/>
                  <w:rPr>
                    <w:lang w:val="es-ES"/>
                  </w:rPr>
                </w:pPr>
                <w:r>
                  <w:rPr>
                    <w:rStyle w:val="Textodelmarcadordeposicin"/>
                  </w:rPr>
                  <w:t>Choose a building block.</w:t>
                </w:r>
              </w:p>
            </w:tc>
          </w:sdtContent>
        </w:sdt>
        <w:tc>
          <w:tcPr>
            <w:tcW w:w="138" w:type="dxa"/>
          </w:tcPr>
          <w:p w:rsidR="007D40D0" w:rsidRPr="00F41A60" w:rsidRDefault="007D40D0" w:rsidP="009A6E72">
            <w:pPr>
              <w:spacing w:after="0" w:line="240" w:lineRule="auto"/>
              <w:rPr>
                <w:lang w:val="es-ES"/>
              </w:rPr>
            </w:pPr>
          </w:p>
        </w:tc>
        <w:tc>
          <w:tcPr>
            <w:tcW w:w="9411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Fecha y firma"/>
            </w:tblPr>
            <w:tblGrid>
              <w:gridCol w:w="2046"/>
              <w:gridCol w:w="6558"/>
            </w:tblGrid>
            <w:tr w:rsidR="00F92392" w:rsidRPr="00F41A60" w:rsidTr="009A6E72">
              <w:trPr>
                <w:trHeight w:val="1377"/>
                <w:jc w:val="right"/>
              </w:trPr>
              <w:tc>
                <w:tcPr>
                  <w:tcW w:w="2046" w:type="dxa"/>
                  <w:vAlign w:val="bottom"/>
                </w:tcPr>
                <w:p w:rsidR="00F92392" w:rsidRPr="00F41A60" w:rsidRDefault="00F92392" w:rsidP="00F92392">
                  <w:pPr>
                    <w:pStyle w:val="Encabezadosig"/>
                    <w:spacing w:line="240" w:lineRule="auto"/>
                    <w:jc w:val="center"/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DATE</w:t>
                  </w:r>
                </w:p>
              </w:tc>
              <w:tc>
                <w:tcPr>
                  <w:tcW w:w="6558" w:type="dxa"/>
                  <w:vAlign w:val="bottom"/>
                </w:tcPr>
                <w:p w:rsidR="00F92392" w:rsidRPr="00BF292A" w:rsidRDefault="00F92392" w:rsidP="00F92392">
                  <w:pPr>
                    <w:pStyle w:val="Firma"/>
                    <w:jc w:val="center"/>
                  </w:pPr>
                  <w:r w:rsidRPr="00BF292A">
                    <w:rPr>
                      <w:color w:val="auto"/>
                      <w:lang w:val="es-ES"/>
                    </w:rPr>
                    <w:t xml:space="preserve">30 </w:t>
                  </w:r>
                  <w:r>
                    <w:rPr>
                      <w:color w:val="auto"/>
                      <w:lang w:val="es-ES"/>
                    </w:rPr>
                    <w:t>June</w:t>
                  </w:r>
                  <w:r w:rsidRPr="00BF292A">
                    <w:rPr>
                      <w:color w:val="auto"/>
                      <w:lang w:val="es-ES"/>
                    </w:rPr>
                    <w:t xml:space="preserve"> 2017</w:t>
                  </w:r>
                </w:p>
              </w:tc>
            </w:tr>
            <w:tr w:rsidR="007D40D0" w:rsidRPr="00BF292A" w:rsidTr="009A6E72">
              <w:trPr>
                <w:trHeight w:val="1150"/>
                <w:jc w:val="right"/>
              </w:trPr>
              <w:tc>
                <w:tcPr>
                  <w:tcW w:w="2046" w:type="dxa"/>
                  <w:vAlign w:val="bottom"/>
                </w:tcPr>
                <w:p w:rsidR="007D40D0" w:rsidRPr="00F41A60" w:rsidRDefault="007D40D0" w:rsidP="009A6E72">
                  <w:pPr>
                    <w:pStyle w:val="Encabezadosig"/>
                    <w:spacing w:line="240" w:lineRule="auto"/>
                    <w:jc w:val="center"/>
                    <w:rPr>
                      <w:sz w:val="24"/>
                      <w:szCs w:val="24"/>
                      <w:lang w:val="es-ES"/>
                    </w:rPr>
                  </w:pPr>
                  <w:r>
                    <w:rPr>
                      <w:rFonts w:ascii="Plantagenet Cherokee" w:hAnsi="Plantagenet Cherokee"/>
                      <w:color w:val="262626"/>
                      <w:sz w:val="24"/>
                      <w:szCs w:val="24"/>
                      <w:lang w:val="es-ES"/>
                    </w:rPr>
                    <w:t>DATATHON DIRECTORS</w:t>
                  </w:r>
                </w:p>
              </w:tc>
              <w:sdt>
                <w:sdtPr>
                  <w:rPr>
                    <w:color w:val="auto"/>
                    <w:sz w:val="24"/>
                  </w:rPr>
                  <w:id w:val="-631020191"/>
                  <w:placeholder>
                    <w:docPart w:val="0E6349613FCF46FF9FCCC3A397564720"/>
                  </w:placeholder>
                  <w:date>
                    <w:dateFormat w:val="dd' de 'MMMM' de 'yyyy"/>
                    <w:lid w:val="es-ES"/>
                    <w:storeMappedDataAs w:val="dateTime"/>
                    <w:calendar w:val="gregorian"/>
                  </w:date>
                </w:sdtPr>
                <w:sdtContent>
                  <w:tc>
                    <w:tcPr>
                      <w:tcW w:w="6558" w:type="dxa"/>
                      <w:vAlign w:val="bottom"/>
                    </w:tcPr>
                    <w:p w:rsidR="007D40D0" w:rsidRPr="00BF292A" w:rsidRDefault="007D40D0" w:rsidP="009A6E72">
                      <w:pPr>
                        <w:pStyle w:val="Firma"/>
                        <w:jc w:val="center"/>
                      </w:pPr>
                      <w:r w:rsidRPr="00BF292A">
                        <w:rPr>
                          <w:color w:val="auto"/>
                          <w:sz w:val="24"/>
                        </w:rPr>
                        <w:t xml:space="preserve">Jorge Gracia     John McCrae   Christian Chiarcos </w:t>
                      </w:r>
                    </w:p>
                  </w:tc>
                </w:sdtContent>
              </w:sdt>
            </w:tr>
          </w:tbl>
          <w:p w:rsidR="007D40D0" w:rsidRPr="00BF292A" w:rsidRDefault="007D40D0" w:rsidP="009A6E72">
            <w:pPr>
              <w:spacing w:after="0" w:line="240" w:lineRule="auto"/>
            </w:pPr>
          </w:p>
        </w:tc>
      </w:tr>
    </w:tbl>
    <w:p w:rsidR="007D40D0" w:rsidRPr="00BF292A" w:rsidRDefault="007D40D0" w:rsidP="007D40D0">
      <w:pPr>
        <w:jc w:val="both"/>
      </w:pPr>
    </w:p>
    <w:p w:rsidR="007D40D0" w:rsidRPr="00BF292A" w:rsidRDefault="007D40D0" w:rsidP="007D40D0">
      <w:pPr>
        <w:jc w:val="both"/>
      </w:pPr>
    </w:p>
    <w:p w:rsidR="007D40D0" w:rsidRPr="00BF292A" w:rsidRDefault="007D40D0" w:rsidP="007D40D0">
      <w:pPr>
        <w:jc w:val="both"/>
      </w:pPr>
    </w:p>
    <w:p w:rsidR="007D40D0" w:rsidRPr="00BF292A" w:rsidRDefault="007D40D0" w:rsidP="007D40D0">
      <w:pPr>
        <w:jc w:val="both"/>
      </w:pPr>
    </w:p>
    <w:p w:rsidR="000562A1" w:rsidRPr="00BF292A" w:rsidRDefault="000562A1" w:rsidP="007D40D0">
      <w:pPr>
        <w:jc w:val="both"/>
      </w:pPr>
    </w:p>
    <w:sectPr w:rsidR="000562A1" w:rsidRPr="00BF292A">
      <w:pgSz w:w="15840" w:h="12240" w:orient="landscape"/>
      <w:pgMar w:top="2160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6A2B" w:rsidRDefault="00806A2B">
      <w:pPr>
        <w:spacing w:after="0" w:line="240" w:lineRule="auto"/>
      </w:pPr>
      <w:r>
        <w:separator/>
      </w:r>
    </w:p>
  </w:endnote>
  <w:endnote w:type="continuationSeparator" w:id="0">
    <w:p w:rsidR="00806A2B" w:rsidRDefault="00806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6A2B" w:rsidRDefault="00806A2B">
      <w:pPr>
        <w:spacing w:after="0" w:line="240" w:lineRule="auto"/>
      </w:pPr>
      <w:r>
        <w:separator/>
      </w:r>
    </w:p>
  </w:footnote>
  <w:footnote w:type="continuationSeparator" w:id="0">
    <w:p w:rsidR="00806A2B" w:rsidRDefault="00806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E83"/>
    <w:rsid w:val="000562A1"/>
    <w:rsid w:val="000C39D6"/>
    <w:rsid w:val="0013355B"/>
    <w:rsid w:val="00361E2D"/>
    <w:rsid w:val="003D1D70"/>
    <w:rsid w:val="00413E83"/>
    <w:rsid w:val="00430CCE"/>
    <w:rsid w:val="005D1210"/>
    <w:rsid w:val="00772D12"/>
    <w:rsid w:val="007D40D0"/>
    <w:rsid w:val="00806A2B"/>
    <w:rsid w:val="00884DE1"/>
    <w:rsid w:val="00993260"/>
    <w:rsid w:val="009A6E72"/>
    <w:rsid w:val="009B17E1"/>
    <w:rsid w:val="00BF292A"/>
    <w:rsid w:val="00DB08B8"/>
    <w:rsid w:val="00DE081A"/>
    <w:rsid w:val="00F41A60"/>
    <w:rsid w:val="00F92392"/>
    <w:rsid w:val="00FD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97496830-E22A-4D8C-BF4B-EE7E7D6FA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260"/>
  </w:style>
  <w:style w:type="paragraph" w:styleId="Ttulo1">
    <w:name w:val="heading 1"/>
    <w:basedOn w:val="Normal"/>
    <w:next w:val="Normal"/>
    <w:link w:val="Ttulo1C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85" w:themeColor="accent3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04E85" w:themeColor="accent3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mbre">
    <w:name w:val="Nombre"/>
    <w:basedOn w:val="Normal"/>
    <w:uiPriority w:val="1"/>
    <w:qFormat/>
    <w:pPr>
      <w:pBdr>
        <w:bottom w:val="single" w:sz="8" w:space="1" w:color="A18F8F" w:themeColor="text2" w:themeTint="99"/>
      </w:pBdr>
      <w:spacing w:before="300" w:line="240" w:lineRule="auto"/>
    </w:pPr>
    <w:rPr>
      <w:sz w:val="114"/>
    </w:rPr>
  </w:style>
  <w:style w:type="paragraph" w:styleId="Firma">
    <w:name w:val="Signature"/>
    <w:basedOn w:val="Normal"/>
    <w:link w:val="FirmaC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FirmaCar">
    <w:name w:val="Firma Car"/>
    <w:basedOn w:val="Fuentedeprrafopredeter"/>
    <w:link w:val="Firma"/>
    <w:uiPriority w:val="1"/>
    <w:rPr>
      <w:rFonts w:ascii="Segoe Print" w:hAnsi="Segoe Print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color w:val="262626" w:themeColor="text1" w:themeTint="D9"/>
      <w:sz w:val="16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Normal"/>
    <w:next w:val="Normal"/>
    <w:link w:val="PuestoCar"/>
    <w:uiPriority w:val="1"/>
    <w:unhideWhenUsed/>
    <w:qFormat/>
    <w:pPr>
      <w:pBdr>
        <w:top w:val="single" w:sz="8" w:space="5" w:color="A18F8F" w:themeColor="text2" w:themeTint="99"/>
        <w:bottom w:val="single" w:sz="8" w:space="5" w:color="A18F8F" w:themeColor="text2" w:themeTint="99"/>
      </w:pBdr>
      <w:spacing w:after="1000" w:line="240" w:lineRule="auto"/>
    </w:pPr>
    <w:rPr>
      <w:rFonts w:asciiTheme="majorHAnsi" w:eastAsiaTheme="majorEastAsia" w:hAnsiTheme="majorHAnsi" w:cstheme="majorBidi"/>
      <w:b/>
      <w:bCs/>
      <w:caps/>
      <w:color w:val="006AB2" w:themeColor="accent3"/>
      <w:sz w:val="68"/>
    </w:rPr>
  </w:style>
  <w:style w:type="character" w:customStyle="1" w:styleId="PuestoCar">
    <w:name w:val="Puesto Car"/>
    <w:basedOn w:val="Fuentedeprrafopredeter"/>
    <w:link w:val="Puesto"/>
    <w:uiPriority w:val="1"/>
    <w:rPr>
      <w:rFonts w:asciiTheme="majorHAnsi" w:eastAsiaTheme="majorEastAsia" w:hAnsiTheme="majorHAnsi" w:cstheme="majorBidi"/>
      <w:b/>
      <w:bCs/>
      <w:caps/>
      <w:color w:val="006AB2" w:themeColor="accent3"/>
      <w:sz w:val="68"/>
    </w:rPr>
  </w:style>
  <w:style w:type="paragraph" w:customStyle="1" w:styleId="Organizacin">
    <w:name w:val="Organización"/>
    <w:basedOn w:val="Normal"/>
    <w:uiPriority w:val="1"/>
    <w:qFormat/>
    <w:pPr>
      <w:spacing w:before="200" w:line="240" w:lineRule="auto"/>
    </w:pPr>
    <w:rPr>
      <w:caps/>
      <w:sz w:val="66"/>
    </w:rPr>
  </w:style>
  <w:style w:type="paragraph" w:customStyle="1" w:styleId="Encabezadosig">
    <w:name w:val="Encabezado sig."/>
    <w:basedOn w:val="Normal"/>
    <w:next w:val="Normal"/>
    <w:uiPriority w:val="1"/>
    <w:qFormat/>
    <w:pPr>
      <w:spacing w:before="160" w:after="0"/>
      <w:jc w:val="left"/>
    </w:pPr>
    <w:rPr>
      <w:caps/>
    </w:rPr>
  </w:style>
  <w:style w:type="character" w:customStyle="1" w:styleId="Ttulo1Car">
    <w:name w:val="Título 1 Car"/>
    <w:basedOn w:val="Fuentedeprrafopredeter"/>
    <w:link w:val="Ttulo1"/>
    <w:uiPriority w:val="9"/>
    <w:semiHidden/>
    <w:rPr>
      <w:rFonts w:asciiTheme="majorHAnsi" w:eastAsiaTheme="majorEastAsia" w:hAnsiTheme="majorHAnsi" w:cstheme="majorBidi"/>
      <w:color w:val="004E85" w:themeColor="accent3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color w:val="004E85" w:themeColor="accent3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AppData\Roaming\Microsoft\Plantillas\Diploma%20deportiv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103BAC3201F4E02ADC9EEF1C2839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CBC2AD-A3CF-4083-962D-B6405CF748FB}"/>
      </w:docPartPr>
      <w:docPartBody>
        <w:p w:rsidR="0077022C" w:rsidRDefault="00BE3D7C">
          <w:pPr>
            <w:pStyle w:val="5103BAC3201F4E02ADC9EEF1C283986C"/>
          </w:pPr>
          <w:r>
            <w:rPr>
              <w:rStyle w:val="Textodelmarcadordeposicin"/>
            </w:rPr>
            <w:t>Choose a building block.</w:t>
          </w:r>
        </w:p>
      </w:docPartBody>
    </w:docPart>
    <w:docPart>
      <w:docPartPr>
        <w:name w:val="BB424D44432940A2A2FCD24FFEE47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4510A-4B12-4533-B672-5F4476B55F66}"/>
      </w:docPartPr>
      <w:docPartBody>
        <w:p w:rsidR="0077022C" w:rsidRDefault="00BE3D7C">
          <w:pPr>
            <w:pStyle w:val="BB424D44432940A2A2FCD24FFEE47D8A"/>
          </w:pPr>
          <w:r w:rsidRPr="00F41A60">
            <w:rPr>
              <w:color w:val="262626"/>
            </w:rPr>
            <w:t>[Haga clic para seleccionar una fecha]</w:t>
          </w:r>
        </w:p>
      </w:docPartBody>
    </w:docPart>
    <w:docPart>
      <w:docPartPr>
        <w:name w:val="7FCA11F78CAD47FFBD106BC59F34B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4D0EA-E974-4A91-8EAA-807F9807FB59}"/>
      </w:docPartPr>
      <w:docPartBody>
        <w:p w:rsidR="0077022C" w:rsidRDefault="00305539" w:rsidP="00305539">
          <w:pPr>
            <w:pStyle w:val="7FCA11F78CAD47FFBD106BC59F34BD7F"/>
          </w:pPr>
          <w:r w:rsidRPr="00F41A60">
            <w:rPr>
              <w:color w:val="262626"/>
            </w:rPr>
            <w:t>[Haga clic para seleccionar una fecha]</w:t>
          </w:r>
        </w:p>
      </w:docPartBody>
    </w:docPart>
    <w:docPart>
      <w:docPartPr>
        <w:name w:val="E122E0F301AC486E92A6AFB739005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B2156-533A-4390-89EB-1AA5187E3B55}"/>
      </w:docPartPr>
      <w:docPartBody>
        <w:p w:rsidR="0077022C" w:rsidRDefault="00305539" w:rsidP="00305539">
          <w:pPr>
            <w:pStyle w:val="E122E0F301AC486E92A6AFB7390058F3"/>
          </w:pPr>
          <w:r>
            <w:rPr>
              <w:rStyle w:val="Textodelmarcadordeposicin"/>
            </w:rPr>
            <w:t>Choose a building block.</w:t>
          </w:r>
        </w:p>
      </w:docPartBody>
    </w:docPart>
    <w:docPart>
      <w:docPartPr>
        <w:name w:val="69CB9C09AB2C40788C97221AF5230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A4E3E-2CFC-4349-B11E-E40F02BC4436}"/>
      </w:docPartPr>
      <w:docPartBody>
        <w:p w:rsidR="0077022C" w:rsidRDefault="00305539" w:rsidP="00305539">
          <w:pPr>
            <w:pStyle w:val="69CB9C09AB2C40788C97221AF52300BB"/>
          </w:pPr>
          <w:r w:rsidRPr="00F41A60">
            <w:rPr>
              <w:color w:val="262626"/>
            </w:rPr>
            <w:t>[Haga clic para seleccionar una fecha]</w:t>
          </w:r>
        </w:p>
      </w:docPartBody>
    </w:docPart>
    <w:docPart>
      <w:docPartPr>
        <w:name w:val="3ED7B4B5F8034E84AA7A2A7BA1D32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90B1BF-E429-4DD9-8331-B19844A0495D}"/>
      </w:docPartPr>
      <w:docPartBody>
        <w:p w:rsidR="0077022C" w:rsidRDefault="00305539" w:rsidP="00305539">
          <w:pPr>
            <w:pStyle w:val="3ED7B4B5F8034E84AA7A2A7BA1D32F51"/>
          </w:pPr>
          <w:r>
            <w:rPr>
              <w:rStyle w:val="Textodelmarcadordeposicin"/>
            </w:rPr>
            <w:t>Choose a building block.</w:t>
          </w:r>
        </w:p>
      </w:docPartBody>
    </w:docPart>
    <w:docPart>
      <w:docPartPr>
        <w:name w:val="0E6349613FCF46FF9FCCC3A397564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3267A-5CE5-49DB-938D-59E128B4DCD5}"/>
      </w:docPartPr>
      <w:docPartBody>
        <w:p w:rsidR="0077022C" w:rsidRDefault="00305539" w:rsidP="00305539">
          <w:pPr>
            <w:pStyle w:val="0E6349613FCF46FF9FCCC3A397564720"/>
          </w:pPr>
          <w:r w:rsidRPr="00F41A60">
            <w:rPr>
              <w:color w:val="262626"/>
            </w:rPr>
            <w:t>[Haga clic para seleccionar una fecha]</w:t>
          </w:r>
        </w:p>
      </w:docPartBody>
    </w:docPart>
    <w:docPart>
      <w:docPartPr>
        <w:name w:val="C0B795CE004640668A6BED7A6B2BC0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EBE91-986F-4111-B665-9DC3469E1D89}"/>
      </w:docPartPr>
      <w:docPartBody>
        <w:p w:rsidR="00AC7D4D" w:rsidRDefault="00AC7D4D" w:rsidP="00AC7D4D">
          <w:pPr>
            <w:pStyle w:val="C0B795CE004640668A6BED7A6B2BC042"/>
          </w:pPr>
          <w:r>
            <w:rPr>
              <w:rStyle w:val="Textodelmarcadordeposicin"/>
            </w:rPr>
            <w:t>Choose a building block.</w:t>
          </w:r>
        </w:p>
      </w:docPartBody>
    </w:docPart>
    <w:docPart>
      <w:docPartPr>
        <w:name w:val="6590ABB1071B45B5A19F35A19D0F8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E6535A-8A47-419A-8AB1-AEBCC7F6B522}"/>
      </w:docPartPr>
      <w:docPartBody>
        <w:p w:rsidR="00AC7D4D" w:rsidRDefault="00AC7D4D" w:rsidP="00AC7D4D">
          <w:pPr>
            <w:pStyle w:val="6590ABB1071B45B5A19F35A19D0F8629"/>
          </w:pPr>
          <w:r w:rsidRPr="00F41A60">
            <w:rPr>
              <w:color w:val="262626"/>
            </w:rPr>
            <w:t>[Haga clic para seleccionar una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Century Gothic">
    <w:altName w:val="Times New Roman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539"/>
    <w:rsid w:val="00305539"/>
    <w:rsid w:val="006D0DB1"/>
    <w:rsid w:val="0077022C"/>
    <w:rsid w:val="00AC7D4D"/>
    <w:rsid w:val="00BE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F0C053743A14A7F9A89F48BE33A5FFD">
    <w:name w:val="8F0C053743A14A7F9A89F48BE33A5FFD"/>
  </w:style>
  <w:style w:type="paragraph" w:customStyle="1" w:styleId="901ACC60BB4941BBBD0D0FFB32D50449">
    <w:name w:val="901ACC60BB4941BBBD0D0FFB32D50449"/>
  </w:style>
  <w:style w:type="paragraph" w:customStyle="1" w:styleId="5CA4F9D8F73946A988C230D13884D4D2">
    <w:name w:val="5CA4F9D8F73946A988C230D13884D4D2"/>
  </w:style>
  <w:style w:type="character" w:styleId="Textodelmarcadordeposicin">
    <w:name w:val="Placeholder Text"/>
    <w:basedOn w:val="Fuentedeprrafopredeter"/>
    <w:uiPriority w:val="99"/>
    <w:semiHidden/>
    <w:rsid w:val="00AC7D4D"/>
    <w:rPr>
      <w:color w:val="808080"/>
    </w:rPr>
  </w:style>
  <w:style w:type="paragraph" w:customStyle="1" w:styleId="5103BAC3201F4E02ADC9EEF1C283986C">
    <w:name w:val="5103BAC3201F4E02ADC9EEF1C283986C"/>
  </w:style>
  <w:style w:type="paragraph" w:customStyle="1" w:styleId="AF2D45DAE56646DBBDDADB05A94FA494">
    <w:name w:val="AF2D45DAE56646DBBDDADB05A94FA494"/>
  </w:style>
  <w:style w:type="paragraph" w:customStyle="1" w:styleId="BB424D44432940A2A2FCD24FFEE47D8A">
    <w:name w:val="BB424D44432940A2A2FCD24FFEE47D8A"/>
  </w:style>
  <w:style w:type="paragraph" w:customStyle="1" w:styleId="CC5FAB5057114B64A9501D4D7C6C9AE8">
    <w:name w:val="CC5FAB5057114B64A9501D4D7C6C9AE8"/>
    <w:rsid w:val="00305539"/>
  </w:style>
  <w:style w:type="paragraph" w:customStyle="1" w:styleId="6181A3701E8B4C2CAFF91FFD273A2E54">
    <w:name w:val="6181A3701E8B4C2CAFF91FFD273A2E54"/>
    <w:rsid w:val="00305539"/>
  </w:style>
  <w:style w:type="paragraph" w:customStyle="1" w:styleId="D00CE483FA7D41BA83BA504EB2F8938E">
    <w:name w:val="D00CE483FA7D41BA83BA504EB2F8938E"/>
    <w:rsid w:val="00305539"/>
  </w:style>
  <w:style w:type="paragraph" w:customStyle="1" w:styleId="AEAF249F00A340DCAA7DB6BFF8287161">
    <w:name w:val="AEAF249F00A340DCAA7DB6BFF8287161"/>
    <w:rsid w:val="00305539"/>
  </w:style>
  <w:style w:type="paragraph" w:customStyle="1" w:styleId="461CCB7BED0A42CC8514604132B16966">
    <w:name w:val="461CCB7BED0A42CC8514604132B16966"/>
    <w:rsid w:val="00305539"/>
  </w:style>
  <w:style w:type="paragraph" w:customStyle="1" w:styleId="7FCA11F78CAD47FFBD106BC59F34BD7F">
    <w:name w:val="7FCA11F78CAD47FFBD106BC59F34BD7F"/>
    <w:rsid w:val="00305539"/>
  </w:style>
  <w:style w:type="paragraph" w:customStyle="1" w:styleId="33BD151BD5524607899F1242FB599B81">
    <w:name w:val="33BD151BD5524607899F1242FB599B81"/>
    <w:rsid w:val="00305539"/>
  </w:style>
  <w:style w:type="paragraph" w:customStyle="1" w:styleId="62D5F3922C5A4125B52837CD4D64FCCB">
    <w:name w:val="62D5F3922C5A4125B52837CD4D64FCCB"/>
    <w:rsid w:val="00305539"/>
  </w:style>
  <w:style w:type="paragraph" w:customStyle="1" w:styleId="E122E0F301AC486E92A6AFB7390058F3">
    <w:name w:val="E122E0F301AC486E92A6AFB7390058F3"/>
    <w:rsid w:val="00305539"/>
  </w:style>
  <w:style w:type="paragraph" w:customStyle="1" w:styleId="69CB9C09AB2C40788C97221AF52300BB">
    <w:name w:val="69CB9C09AB2C40788C97221AF52300BB"/>
    <w:rsid w:val="00305539"/>
  </w:style>
  <w:style w:type="paragraph" w:customStyle="1" w:styleId="59431FC55818430F999BDDA21CBBB933">
    <w:name w:val="59431FC55818430F999BDDA21CBBB933"/>
    <w:rsid w:val="00305539"/>
  </w:style>
  <w:style w:type="paragraph" w:customStyle="1" w:styleId="A4DA3976D7DA403AB3EF61E7F48F390E">
    <w:name w:val="A4DA3976D7DA403AB3EF61E7F48F390E"/>
    <w:rsid w:val="00305539"/>
  </w:style>
  <w:style w:type="paragraph" w:customStyle="1" w:styleId="3ED7B4B5F8034E84AA7A2A7BA1D32F51">
    <w:name w:val="3ED7B4B5F8034E84AA7A2A7BA1D32F51"/>
    <w:rsid w:val="00305539"/>
  </w:style>
  <w:style w:type="paragraph" w:customStyle="1" w:styleId="0E6349613FCF46FF9FCCC3A397564720">
    <w:name w:val="0E6349613FCF46FF9FCCC3A397564720"/>
    <w:rsid w:val="00305539"/>
  </w:style>
  <w:style w:type="paragraph" w:customStyle="1" w:styleId="0AC91C33783F4780A22D6DBF574B7933">
    <w:name w:val="0AC91C33783F4780A22D6DBF574B7933"/>
    <w:rsid w:val="00AC7D4D"/>
  </w:style>
  <w:style w:type="paragraph" w:customStyle="1" w:styleId="C0B795CE004640668A6BED7A6B2BC042">
    <w:name w:val="C0B795CE004640668A6BED7A6B2BC042"/>
    <w:rsid w:val="00AC7D4D"/>
  </w:style>
  <w:style w:type="paragraph" w:customStyle="1" w:styleId="6590ABB1071B45B5A19F35A19D0F8629">
    <w:name w:val="6590ABB1071B45B5A19F35A19D0F8629"/>
    <w:rsid w:val="00AC7D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88406-C01B-473F-A4FE-8D081C81B0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6946F-02F4-4BF2-A84C-2ABFEBD8D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Diploma deportivo.dotx</Template>
  <TotalTime>5633</TotalTime>
  <Pages>1</Pages>
  <Words>183</Words>
  <Characters>1007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keywords/>
  <cp:lastModifiedBy>Jorge</cp:lastModifiedBy>
  <cp:revision>5</cp:revision>
  <dcterms:created xsi:type="dcterms:W3CDTF">2017-06-30T12:21:00Z</dcterms:created>
  <dcterms:modified xsi:type="dcterms:W3CDTF">2017-07-04T10:24:00Z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TC031711129991</vt:lpwstr>
  </property>
</Properties>
</file>